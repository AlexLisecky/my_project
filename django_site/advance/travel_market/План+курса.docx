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page" w:horzAnchor="margin" w:tblpY="240"/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26"/>
        <w:gridCol w:w="8930"/>
        <w:gridCol w:w="390"/>
      </w:tblGrid>
      <w:tr w:rsidR="005854DB" w:rsidRPr="0011568F" w:rsidTr="008D29ED">
        <w:trPr>
          <w:trHeight w:val="1152"/>
        </w:trPr>
        <w:tc>
          <w:tcPr>
            <w:tcW w:w="9746" w:type="dxa"/>
            <w:gridSpan w:val="3"/>
            <w:vAlign w:val="center"/>
          </w:tcPr>
          <w:p w:rsidR="005854DB" w:rsidRPr="0011568F" w:rsidRDefault="008460D1" w:rsidP="00F04F2B">
            <w:pPr>
              <w:pStyle w:val="ab"/>
              <w:rPr>
                <w:noProof/>
              </w:rPr>
            </w:pPr>
            <w:sdt>
              <w:sdtPr>
                <w:rPr>
                  <w:noProof/>
                </w:rPr>
                <w:alias w:val="Заголовок"/>
                <w:tag w:val=""/>
                <w:id w:val="2016188051"/>
                <w:placeholder>
                  <w:docPart w:val="D977705230E84329BE7393E4D8397A0E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FF16B0" w:rsidRPr="00FF16B0">
                  <w:rPr>
                    <w:noProof/>
                  </w:rPr>
                  <w:t>СОЗДАЕМ DJANGO-ПРОЕКТ – САЙТ ТУРИСТИЧЕСКОГО АГЕН</w:t>
                </w:r>
                <w:r w:rsidR="00746A80">
                  <w:rPr>
                    <w:noProof/>
                  </w:rPr>
                  <w:t>Т</w:t>
                </w:r>
                <w:r w:rsidR="00FF16B0" w:rsidRPr="00FF16B0">
                  <w:rPr>
                    <w:noProof/>
                  </w:rPr>
                  <w:t>СТВА</w:t>
                </w:r>
              </w:sdtContent>
            </w:sdt>
          </w:p>
        </w:tc>
      </w:tr>
      <w:tr w:rsidR="005854DB" w:rsidRPr="0011568F" w:rsidTr="008D29ED">
        <w:trPr>
          <w:trHeight w:val="144"/>
        </w:trPr>
        <w:tc>
          <w:tcPr>
            <w:tcW w:w="426" w:type="dxa"/>
            <w:shd w:val="clear" w:color="auto" w:fill="auto"/>
          </w:tcPr>
          <w:p w:rsidR="005854DB" w:rsidRPr="0011568F" w:rsidRDefault="005854DB" w:rsidP="008D29ED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  <w:tc>
          <w:tcPr>
            <w:tcW w:w="8930" w:type="dxa"/>
            <w:shd w:val="clear" w:color="auto" w:fill="F0CDA1" w:themeFill="accent1"/>
            <w:vAlign w:val="center"/>
          </w:tcPr>
          <w:p w:rsidR="005854DB" w:rsidRPr="0011568F" w:rsidRDefault="005854DB" w:rsidP="008D29ED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  <w:tc>
          <w:tcPr>
            <w:tcW w:w="390" w:type="dxa"/>
            <w:shd w:val="clear" w:color="auto" w:fill="auto"/>
          </w:tcPr>
          <w:p w:rsidR="005854DB" w:rsidRPr="0011568F" w:rsidRDefault="005854DB" w:rsidP="008D29ED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</w:tr>
      <w:tr w:rsidR="005854DB" w:rsidRPr="0011568F" w:rsidTr="008D29ED">
        <w:trPr>
          <w:trHeight w:val="1332"/>
        </w:trPr>
        <w:tc>
          <w:tcPr>
            <w:tcW w:w="9746" w:type="dxa"/>
            <w:gridSpan w:val="3"/>
            <w:shd w:val="clear" w:color="auto" w:fill="auto"/>
          </w:tcPr>
          <w:sdt>
            <w:sdtPr>
              <w:rPr>
                <w:noProof/>
              </w:rPr>
              <w:alias w:val="Подзаголовок"/>
              <w:tag w:val=""/>
              <w:id w:val="1073854703"/>
              <w:placeholder>
                <w:docPart w:val="55A47E67D6EC4E72B4D40207A7AB59F0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:rsidR="005854DB" w:rsidRPr="0011568F" w:rsidRDefault="00A0066B" w:rsidP="00A0066B">
                <w:pPr>
                  <w:pStyle w:val="ad"/>
                  <w:jc w:val="left"/>
                  <w:rPr>
                    <w:noProof/>
                  </w:rPr>
                </w:pPr>
                <w:r>
                  <w:rPr>
                    <w:noProof/>
                  </w:rPr>
                  <w:t xml:space="preserve"> </w:t>
                </w:r>
              </w:p>
            </w:sdtContent>
          </w:sdt>
        </w:tc>
      </w:tr>
    </w:tbl>
    <w:p w:rsidR="00BD0C60" w:rsidRPr="0011568F" w:rsidRDefault="00717B6E" w:rsidP="005854DB">
      <w:pPr>
        <w:pStyle w:val="1"/>
        <w:rPr>
          <w:noProof/>
        </w:rPr>
      </w:pPr>
      <w:r>
        <w:rPr>
          <w:noProof/>
        </w:rPr>
        <w:t>План курса</w:t>
      </w:r>
    </w:p>
    <w:tbl>
      <w:tblPr>
        <w:tblW w:w="9781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331"/>
      </w:tblGrid>
      <w:tr w:rsidR="00685B4E" w:rsidRPr="0011568F" w:rsidTr="000C770E">
        <w:trPr>
          <w:trHeight w:val="297"/>
        </w:trPr>
        <w:tc>
          <w:tcPr>
            <w:tcW w:w="450" w:type="dxa"/>
          </w:tcPr>
          <w:p w:rsidR="00685B4E" w:rsidRPr="0011568F" w:rsidRDefault="00685B4E" w:rsidP="00784AB5">
            <w:pPr>
              <w:pStyle w:val="afe"/>
              <w:rPr>
                <w:noProof/>
              </w:rPr>
            </w:pPr>
          </w:p>
        </w:tc>
        <w:tc>
          <w:tcPr>
            <w:tcW w:w="9331" w:type="dxa"/>
          </w:tcPr>
          <w:p w:rsidR="00685B4E" w:rsidRDefault="00B57931" w:rsidP="00685B4E">
            <w:pPr>
              <w:pStyle w:val="a1"/>
              <w:rPr>
                <w:noProof/>
              </w:rPr>
            </w:pPr>
            <w:r w:rsidRPr="00964828">
              <w:rPr>
                <w:noProof/>
              </w:rPr>
              <w:t>Создаем и настраиваем виртуальную среду, создаем шаблон проекта</w:t>
            </w:r>
            <w:r>
              <w:rPr>
                <w:noProof/>
              </w:rPr>
              <w:t>.</w:t>
            </w:r>
          </w:p>
          <w:p w:rsidR="003114A1" w:rsidRDefault="00B57931" w:rsidP="00685B4E">
            <w:pPr>
              <w:pStyle w:val="a1"/>
              <w:rPr>
                <w:noProof/>
              </w:rPr>
            </w:pPr>
            <w:r w:rsidRPr="002F724A">
              <w:rPr>
                <w:noProof/>
              </w:rPr>
              <w:t>Создаем каталог товаров</w:t>
            </w:r>
            <w:r w:rsidR="003114A1">
              <w:rPr>
                <w:noProof/>
              </w:rPr>
              <w:t>.</w:t>
            </w:r>
          </w:p>
          <w:p w:rsidR="003114A1" w:rsidRDefault="00B57931" w:rsidP="00685B4E">
            <w:pPr>
              <w:pStyle w:val="a1"/>
              <w:rPr>
                <w:noProof/>
              </w:rPr>
            </w:pPr>
            <w:r w:rsidRPr="00451522">
              <w:rPr>
                <w:noProof/>
              </w:rPr>
              <w:t>Реализуем регистрацию и аутентификацию пользователей</w:t>
            </w:r>
            <w:r w:rsidR="003114A1">
              <w:rPr>
                <w:noProof/>
              </w:rPr>
              <w:t>.</w:t>
            </w:r>
          </w:p>
          <w:p w:rsidR="003114A1" w:rsidRDefault="00B57931" w:rsidP="00685B4E">
            <w:pPr>
              <w:pStyle w:val="a1"/>
              <w:rPr>
                <w:noProof/>
              </w:rPr>
            </w:pPr>
            <w:r w:rsidRPr="003321E4">
              <w:rPr>
                <w:noProof/>
              </w:rPr>
              <w:t>Реализуем аутентификацию пользователя через социальную сеть ВКонтакте</w:t>
            </w:r>
            <w:r w:rsidR="00A07A9E">
              <w:rPr>
                <w:noProof/>
              </w:rPr>
              <w:t>.</w:t>
            </w:r>
          </w:p>
          <w:p w:rsidR="00610760" w:rsidRDefault="00B57931" w:rsidP="00685B4E">
            <w:pPr>
              <w:pStyle w:val="a1"/>
              <w:rPr>
                <w:noProof/>
              </w:rPr>
            </w:pPr>
            <w:r w:rsidRPr="0060568D">
              <w:rPr>
                <w:noProof/>
              </w:rPr>
              <w:t>Реализуем собственную админку</w:t>
            </w:r>
            <w:r w:rsidR="00610760">
              <w:rPr>
                <w:noProof/>
              </w:rPr>
              <w:t>.</w:t>
            </w:r>
          </w:p>
          <w:p w:rsidR="00A07A9E" w:rsidRDefault="00B57931" w:rsidP="00685B4E">
            <w:pPr>
              <w:pStyle w:val="a1"/>
              <w:rPr>
                <w:noProof/>
              </w:rPr>
            </w:pPr>
            <w:r w:rsidRPr="00DE24E4">
              <w:rPr>
                <w:noProof/>
              </w:rPr>
              <w:t>Реализуем корзину заказов</w:t>
            </w:r>
            <w:r w:rsidR="00A07A9E">
              <w:rPr>
                <w:noProof/>
              </w:rPr>
              <w:t>.</w:t>
            </w:r>
          </w:p>
          <w:p w:rsidR="00A07A9E" w:rsidRDefault="00B57931" w:rsidP="00685B4E">
            <w:pPr>
              <w:pStyle w:val="a1"/>
              <w:rPr>
                <w:noProof/>
              </w:rPr>
            </w:pPr>
            <w:r w:rsidRPr="00B04594">
              <w:rPr>
                <w:noProof/>
              </w:rPr>
              <w:t>Реализуем оформление заказа</w:t>
            </w:r>
            <w:r w:rsidR="00A07A9E">
              <w:rPr>
                <w:noProof/>
              </w:rPr>
              <w:t>.</w:t>
            </w:r>
          </w:p>
          <w:p w:rsidR="00B57931" w:rsidRPr="0011568F" w:rsidRDefault="00B57931" w:rsidP="00685B4E">
            <w:pPr>
              <w:pStyle w:val="a1"/>
              <w:rPr>
                <w:noProof/>
              </w:rPr>
            </w:pPr>
            <w:r w:rsidRPr="00147A98">
              <w:rPr>
                <w:noProof/>
              </w:rPr>
              <w:t>Выполняем развертывание проекта</w:t>
            </w:r>
            <w:r>
              <w:rPr>
                <w:noProof/>
              </w:rPr>
              <w:t>.</w:t>
            </w:r>
          </w:p>
        </w:tc>
      </w:tr>
    </w:tbl>
    <w:p w:rsidR="004F1B4A" w:rsidRPr="004F1B4A" w:rsidRDefault="00347384" w:rsidP="004F1B4A">
      <w:pPr>
        <w:jc w:val="center"/>
        <w:rPr>
          <w:i/>
          <w:iCs/>
          <w:noProof/>
          <w:color w:val="00B050"/>
          <w:sz w:val="36"/>
          <w:szCs w:val="36"/>
        </w:rPr>
      </w:pPr>
      <w:r w:rsidRPr="004F1B4A">
        <w:rPr>
          <w:i/>
          <w:iCs/>
          <w:noProof/>
          <w:color w:val="00B050"/>
          <w:sz w:val="36"/>
          <w:szCs w:val="36"/>
        </w:rPr>
        <w:t xml:space="preserve">Таким образом, за </w:t>
      </w:r>
      <w:r w:rsidR="00B57931">
        <w:rPr>
          <w:i/>
          <w:iCs/>
          <w:noProof/>
          <w:color w:val="00B050"/>
          <w:sz w:val="36"/>
          <w:szCs w:val="36"/>
        </w:rPr>
        <w:t>8</w:t>
      </w:r>
      <w:r w:rsidRPr="004F1B4A">
        <w:rPr>
          <w:i/>
          <w:iCs/>
          <w:noProof/>
          <w:color w:val="00B050"/>
          <w:sz w:val="36"/>
          <w:szCs w:val="36"/>
        </w:rPr>
        <w:t xml:space="preserve"> уроков мы </w:t>
      </w:r>
      <w:r w:rsidR="008460D1">
        <w:rPr>
          <w:i/>
          <w:iCs/>
          <w:noProof/>
          <w:color w:val="00B050"/>
          <w:sz w:val="36"/>
          <w:szCs w:val="36"/>
        </w:rPr>
        <w:t>создадим свой сайт</w:t>
      </w:r>
      <w:bookmarkStart w:id="0" w:name="_GoBack"/>
      <w:bookmarkEnd w:id="0"/>
    </w:p>
    <w:p w:rsidR="00347384" w:rsidRPr="004F1B4A" w:rsidRDefault="00347384" w:rsidP="004F1B4A">
      <w:pPr>
        <w:jc w:val="center"/>
        <w:rPr>
          <w:i/>
          <w:iCs/>
          <w:noProof/>
          <w:color w:val="00B050"/>
          <w:sz w:val="36"/>
          <w:szCs w:val="36"/>
        </w:rPr>
      </w:pPr>
      <w:r w:rsidRPr="004F1B4A">
        <w:rPr>
          <w:i/>
          <w:iCs/>
          <w:noProof/>
          <w:color w:val="00B050"/>
          <w:sz w:val="36"/>
          <w:szCs w:val="36"/>
        </w:rPr>
        <w:t xml:space="preserve">и </w:t>
      </w:r>
      <w:r w:rsidR="00B57931">
        <w:rPr>
          <w:i/>
          <w:iCs/>
          <w:noProof/>
          <w:color w:val="00B050"/>
          <w:sz w:val="36"/>
          <w:szCs w:val="36"/>
        </w:rPr>
        <w:t>выполним его деплой в сети</w:t>
      </w:r>
    </w:p>
    <w:p w:rsidR="00263FF4" w:rsidRPr="0011568F" w:rsidRDefault="00263FF4" w:rsidP="00263FF4">
      <w:pPr>
        <w:jc w:val="both"/>
        <w:rPr>
          <w:noProof/>
        </w:rPr>
      </w:pPr>
    </w:p>
    <w:sectPr w:rsidR="00263FF4" w:rsidRPr="0011568F" w:rsidSect="000C770E">
      <w:headerReference w:type="default" r:id="rId11"/>
      <w:footerReference w:type="default" r:id="rId12"/>
      <w:headerReference w:type="first" r:id="rId13"/>
      <w:footerReference w:type="first" r:id="rId14"/>
      <w:pgSz w:w="11906" w:h="16838" w:code="9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793F" w:rsidRDefault="00E0793F" w:rsidP="005A20E2">
      <w:pPr>
        <w:spacing w:after="0"/>
      </w:pPr>
      <w:r>
        <w:separator/>
      </w:r>
    </w:p>
    <w:p w:rsidR="00E0793F" w:rsidRDefault="00E0793F"/>
    <w:p w:rsidR="00E0793F" w:rsidRDefault="00E0793F" w:rsidP="009B4773"/>
    <w:p w:rsidR="00E0793F" w:rsidRDefault="00E0793F" w:rsidP="00513832"/>
  </w:endnote>
  <w:endnote w:type="continuationSeparator" w:id="0">
    <w:p w:rsidR="00E0793F" w:rsidRDefault="00E0793F" w:rsidP="005A20E2">
      <w:pPr>
        <w:spacing w:after="0"/>
      </w:pPr>
      <w:r>
        <w:continuationSeparator/>
      </w:r>
    </w:p>
    <w:p w:rsidR="00E0793F" w:rsidRDefault="00E0793F"/>
    <w:p w:rsidR="00E0793F" w:rsidRDefault="00E0793F" w:rsidP="009B4773"/>
    <w:p w:rsidR="00E0793F" w:rsidRDefault="00E0793F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7756" w:rsidRPr="003639D2" w:rsidRDefault="00B57756" w:rsidP="003639D2">
    <w:pPr>
      <w:pStyle w:val="a8"/>
      <w:rPr>
        <w:noProof/>
      </w:rPr>
    </w:pPr>
    <w:r w:rsidRPr="003639D2">
      <w:rPr>
        <w:noProof/>
        <w:lang w:bidi="ru-RU"/>
      </w:rPr>
      <w:tab/>
    </w:r>
    <w:r w:rsidRPr="003639D2">
      <w:rPr>
        <w:noProof/>
        <w:lang w:bidi="ru-RU"/>
      </w:rPr>
      <w:fldChar w:fldCharType="begin"/>
    </w:r>
    <w:r w:rsidRPr="003639D2">
      <w:rPr>
        <w:noProof/>
        <w:lang w:bidi="ru-RU"/>
      </w:rPr>
      <w:instrText xml:space="preserve"> PAGE   \* MERGEFORMAT </w:instrText>
    </w:r>
    <w:r w:rsidRPr="003639D2">
      <w:rPr>
        <w:noProof/>
        <w:lang w:bidi="ru-RU"/>
      </w:rPr>
      <w:fldChar w:fldCharType="separate"/>
    </w:r>
    <w:r w:rsidR="00C92EF3">
      <w:rPr>
        <w:noProof/>
        <w:lang w:bidi="ru-RU"/>
      </w:rPr>
      <w:t>5</w:t>
    </w:r>
    <w:r w:rsidRPr="003639D2">
      <w:rPr>
        <w:noProof/>
        <w:lang w:bidi="ru-RU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4DB" w:rsidRPr="00F8411A" w:rsidRDefault="005854DB" w:rsidP="005854DB">
    <w:pPr>
      <w:pStyle w:val="a8"/>
    </w:pPr>
    <w:r w:rsidRPr="00F8411A">
      <w:rPr>
        <w:lang w:bidi="ru-RU"/>
      </w:rPr>
      <w:tab/>
    </w:r>
    <w:r w:rsidRPr="00F8411A">
      <w:rPr>
        <w:lang w:bidi="ru-RU"/>
      </w:rPr>
      <w:fldChar w:fldCharType="begin"/>
    </w:r>
    <w:r w:rsidRPr="00F8411A">
      <w:rPr>
        <w:lang w:bidi="ru-RU"/>
      </w:rPr>
      <w:instrText xml:space="preserve"> PAGE   \* MERGEFORMAT </w:instrText>
    </w:r>
    <w:r w:rsidRPr="00F8411A">
      <w:rPr>
        <w:lang w:bidi="ru-RU"/>
      </w:rPr>
      <w:fldChar w:fldCharType="separate"/>
    </w:r>
    <w:r w:rsidR="008460D1">
      <w:rPr>
        <w:noProof/>
        <w:lang w:bidi="ru-RU"/>
      </w:rPr>
      <w:t>1</w:t>
    </w:r>
    <w:r w:rsidRPr="00F8411A">
      <w:rPr>
        <w:lang w:bidi="ru-RU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793F" w:rsidRDefault="00E0793F" w:rsidP="005A20E2">
      <w:pPr>
        <w:spacing w:after="0"/>
      </w:pPr>
      <w:r>
        <w:separator/>
      </w:r>
    </w:p>
    <w:p w:rsidR="00E0793F" w:rsidRDefault="00E0793F"/>
    <w:p w:rsidR="00E0793F" w:rsidRDefault="00E0793F" w:rsidP="009B4773"/>
    <w:p w:rsidR="00E0793F" w:rsidRDefault="00E0793F" w:rsidP="00513832"/>
  </w:footnote>
  <w:footnote w:type="continuationSeparator" w:id="0">
    <w:p w:rsidR="00E0793F" w:rsidRDefault="00E0793F" w:rsidP="005A20E2">
      <w:pPr>
        <w:spacing w:after="0"/>
      </w:pPr>
      <w:r>
        <w:continuationSeparator/>
      </w:r>
    </w:p>
    <w:p w:rsidR="00E0793F" w:rsidRDefault="00E0793F"/>
    <w:p w:rsidR="00E0793F" w:rsidRDefault="00E0793F" w:rsidP="009B4773"/>
    <w:p w:rsidR="00E0793F" w:rsidRDefault="00E0793F" w:rsidP="0051383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39D2" w:rsidRPr="003639D2" w:rsidRDefault="008460D1" w:rsidP="003639D2">
    <w:pPr>
      <w:pStyle w:val="110"/>
    </w:pPr>
    <w:sdt>
      <w:sdtPr>
        <w:alias w:val="Заголовок"/>
        <w:tag w:val=""/>
        <w:id w:val="-611985797"/>
        <w:placeholder>
          <w:docPart w:val="F0C74FDA8A464F04985E0D97E2E59E5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746A80">
          <w:t>СОЗДАЕМ DJANGO-ПРОЕКТ – САЙТ ТУРИСТИЧЕСКОГО АГЕНТСТВА</w:t>
        </w:r>
      </w:sdtContent>
    </w:sdt>
  </w:p>
  <w:p w:rsidR="005854DB" w:rsidRPr="005854DB" w:rsidRDefault="008460D1" w:rsidP="003D6AFD">
    <w:pPr>
      <w:pStyle w:val="a6"/>
    </w:pPr>
    <w:sdt>
      <w:sdtPr>
        <w:alias w:val="Подзаголовок"/>
        <w:tag w:val=""/>
        <w:id w:val="-2023313307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A0066B">
          <w:t xml:space="preserve"> </w:t>
        </w:r>
      </w:sdtContent>
    </w:sdt>
    <w:r w:rsidR="003D6AFD" w:rsidRPr="003D6AFD">
      <w:rPr>
        <w:lang w:bidi="ru-RU"/>
      </w:rPr>
      <w:t xml:space="preserve"> </w:t>
    </w:r>
    <w:r w:rsidR="005854DB">
      <w:rPr>
        <w:noProof/>
        <w:lang w:eastAsia="ru-RU"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3E1A6696" wp14:editId="15DE55BF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Текстовое поле 2">
                <a:extLst xmlns:a="http://schemas.openxmlformats.org/drawingml/2006/main">
                  <a:ext uri="{C183D7F6-B498-43B3-948B-1728B52AA6E4}">
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1A6696" id="_x0000_t202" coordsize="21600,21600" o:spt="202" path="m,l,21600r21600,l21600,xe">
              <v:stroke joinstyle="miter"/>
              <v:path gradientshapeok="t" o:connecttype="rect"/>
            </v:shapetype>
            <v:shape id="Текстовое поле 2" o:spid="_x0000_s1026" type="#_x0000_t202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" fillcolor="#107082" stroked="f">
              <v:fill opacity="9766f"/>
              <v:textbox inset="20mm,8mm">
                <w:txbxContent>
                  <w:p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4DB" w:rsidRDefault="005C7E0C" w:rsidP="00A67285">
    <w:pPr>
      <w:pStyle w:val="a6"/>
      <w:spacing w:after="0"/>
    </w:pPr>
    <w:r>
      <w:rPr>
        <w:noProof/>
        <w:lang w:eastAsia="ru-RU"/>
      </w:rPr>
      <w:drawing>
        <wp:anchor distT="0" distB="0" distL="114300" distR="114300" simplePos="0" relativeHeight="251698176" behindDoc="1" locked="0" layoutInCell="1" allowOverlap="1" wp14:anchorId="77EE1242" wp14:editId="35D66EC7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5" name="Рисунок 5" descr="Группа людей обсуждает какой-то вопрос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3"/>
    <w:multiLevelType w:val="singleLevel"/>
    <w:tmpl w:val="8E049D40"/>
    <w:lvl w:ilvl="0">
      <w:start w:val="1"/>
      <w:numFmt w:val="bullet"/>
      <w:pStyle w:val="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10675B0"/>
    <w:multiLevelType w:val="hybridMultilevel"/>
    <w:tmpl w:val="442A5648"/>
    <w:lvl w:ilvl="0" w:tplc="A4946864">
      <w:start w:val="1"/>
      <w:numFmt w:val="bullet"/>
      <w:pStyle w:val="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21B0354"/>
    <w:multiLevelType w:val="hybridMultilevel"/>
    <w:tmpl w:val="0464C5E2"/>
    <w:lvl w:ilvl="0" w:tplc="13A87BB0">
      <w:start w:val="1"/>
      <w:numFmt w:val="bullet"/>
      <w:pStyle w:val="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2F059C5"/>
    <w:multiLevelType w:val="hybridMultilevel"/>
    <w:tmpl w:val="117894FC"/>
    <w:lvl w:ilvl="0" w:tplc="3060231A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A277AFC"/>
    <w:multiLevelType w:val="hybridMultilevel"/>
    <w:tmpl w:val="251E707C"/>
    <w:lvl w:ilvl="0" w:tplc="C7BC33B2">
      <w:start w:val="1"/>
      <w:numFmt w:val="bullet"/>
      <w:pStyle w:val="a0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D9448EF"/>
    <w:multiLevelType w:val="hybridMultilevel"/>
    <w:tmpl w:val="A92A2166"/>
    <w:lvl w:ilvl="0" w:tplc="A4583C36">
      <w:start w:val="1"/>
      <w:numFmt w:val="bullet"/>
      <w:pStyle w:val="20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28C1828"/>
    <w:multiLevelType w:val="multilevel"/>
    <w:tmpl w:val="00E80A22"/>
    <w:lvl w:ilvl="0">
      <w:start w:val="1"/>
      <w:numFmt w:val="decimal"/>
      <w:pStyle w:val="a1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21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5"/>
  </w:num>
  <w:num w:numId="3">
    <w:abstractNumId w:val="17"/>
  </w:num>
  <w:num w:numId="4">
    <w:abstractNumId w:val="25"/>
  </w:num>
  <w:num w:numId="5">
    <w:abstractNumId w:val="14"/>
  </w:num>
  <w:num w:numId="6">
    <w:abstractNumId w:val="8"/>
  </w:num>
  <w:num w:numId="7">
    <w:abstractNumId w:val="34"/>
  </w:num>
  <w:num w:numId="8">
    <w:abstractNumId w:val="13"/>
  </w:num>
  <w:num w:numId="9">
    <w:abstractNumId w:val="36"/>
  </w:num>
  <w:num w:numId="10">
    <w:abstractNumId w:val="31"/>
  </w:num>
  <w:num w:numId="11">
    <w:abstractNumId w:val="4"/>
  </w:num>
  <w:num w:numId="12">
    <w:abstractNumId w:val="11"/>
  </w:num>
  <w:num w:numId="13">
    <w:abstractNumId w:val="16"/>
  </w:num>
  <w:num w:numId="14">
    <w:abstractNumId w:val="24"/>
  </w:num>
  <w:num w:numId="15">
    <w:abstractNumId w:val="20"/>
  </w:num>
  <w:num w:numId="16">
    <w:abstractNumId w:val="7"/>
  </w:num>
  <w:num w:numId="17">
    <w:abstractNumId w:val="26"/>
  </w:num>
  <w:num w:numId="18">
    <w:abstractNumId w:val="37"/>
  </w:num>
  <w:num w:numId="19">
    <w:abstractNumId w:val="10"/>
  </w:num>
  <w:num w:numId="20">
    <w:abstractNumId w:val="29"/>
  </w:num>
  <w:num w:numId="21">
    <w:abstractNumId w:val="12"/>
  </w:num>
  <w:num w:numId="22">
    <w:abstractNumId w:val="21"/>
  </w:num>
  <w:num w:numId="23">
    <w:abstractNumId w:val="23"/>
  </w:num>
  <w:num w:numId="24">
    <w:abstractNumId w:val="19"/>
  </w:num>
  <w:num w:numId="25">
    <w:abstractNumId w:val="22"/>
  </w:num>
  <w:num w:numId="26">
    <w:abstractNumId w:val="9"/>
  </w:num>
  <w:num w:numId="27">
    <w:abstractNumId w:val="32"/>
  </w:num>
  <w:num w:numId="28">
    <w:abstractNumId w:val="15"/>
  </w:num>
  <w:num w:numId="29">
    <w:abstractNumId w:val="6"/>
  </w:num>
  <w:num w:numId="30">
    <w:abstractNumId w:val="18"/>
  </w:num>
  <w:num w:numId="31">
    <w:abstractNumId w:val="5"/>
  </w:num>
  <w:num w:numId="32">
    <w:abstractNumId w:val="28"/>
  </w:num>
  <w:num w:numId="33">
    <w:abstractNumId w:val="30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3"/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8193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E14"/>
    <w:rsid w:val="0000092E"/>
    <w:rsid w:val="00006543"/>
    <w:rsid w:val="00012A83"/>
    <w:rsid w:val="00017C3C"/>
    <w:rsid w:val="00021F2E"/>
    <w:rsid w:val="00026EAE"/>
    <w:rsid w:val="0003123C"/>
    <w:rsid w:val="00032A10"/>
    <w:rsid w:val="00037A46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2D28"/>
    <w:rsid w:val="000B5DA2"/>
    <w:rsid w:val="000C1C28"/>
    <w:rsid w:val="000C5872"/>
    <w:rsid w:val="000C770E"/>
    <w:rsid w:val="000E0979"/>
    <w:rsid w:val="000E1544"/>
    <w:rsid w:val="000F47C0"/>
    <w:rsid w:val="001155CE"/>
    <w:rsid w:val="0011568F"/>
    <w:rsid w:val="001225D9"/>
    <w:rsid w:val="0012403E"/>
    <w:rsid w:val="00124370"/>
    <w:rsid w:val="00160392"/>
    <w:rsid w:val="00164319"/>
    <w:rsid w:val="001A5429"/>
    <w:rsid w:val="001D1C22"/>
    <w:rsid w:val="001E11F1"/>
    <w:rsid w:val="001E1E58"/>
    <w:rsid w:val="00206719"/>
    <w:rsid w:val="00207A17"/>
    <w:rsid w:val="00240312"/>
    <w:rsid w:val="00247B17"/>
    <w:rsid w:val="002509B2"/>
    <w:rsid w:val="00252E4A"/>
    <w:rsid w:val="00263FF4"/>
    <w:rsid w:val="002642A8"/>
    <w:rsid w:val="002955AB"/>
    <w:rsid w:val="002A137B"/>
    <w:rsid w:val="0031130D"/>
    <w:rsid w:val="003114A1"/>
    <w:rsid w:val="00314A6F"/>
    <w:rsid w:val="0031534D"/>
    <w:rsid w:val="00334394"/>
    <w:rsid w:val="00347384"/>
    <w:rsid w:val="00347AF5"/>
    <w:rsid w:val="00360F98"/>
    <w:rsid w:val="00362478"/>
    <w:rsid w:val="003639D2"/>
    <w:rsid w:val="00374421"/>
    <w:rsid w:val="00396BA9"/>
    <w:rsid w:val="003A1203"/>
    <w:rsid w:val="003B5758"/>
    <w:rsid w:val="003C01B2"/>
    <w:rsid w:val="003D59A7"/>
    <w:rsid w:val="003D6AFD"/>
    <w:rsid w:val="003E78A7"/>
    <w:rsid w:val="003F0714"/>
    <w:rsid w:val="003F13B0"/>
    <w:rsid w:val="003F4FF4"/>
    <w:rsid w:val="003F5F4A"/>
    <w:rsid w:val="00403423"/>
    <w:rsid w:val="004262DD"/>
    <w:rsid w:val="0042646F"/>
    <w:rsid w:val="00435096"/>
    <w:rsid w:val="004411FB"/>
    <w:rsid w:val="00443212"/>
    <w:rsid w:val="00493EC0"/>
    <w:rsid w:val="00495909"/>
    <w:rsid w:val="004B5251"/>
    <w:rsid w:val="004C0453"/>
    <w:rsid w:val="004C432D"/>
    <w:rsid w:val="004C7B3E"/>
    <w:rsid w:val="004F1B4A"/>
    <w:rsid w:val="00513832"/>
    <w:rsid w:val="00526C37"/>
    <w:rsid w:val="00533047"/>
    <w:rsid w:val="00567626"/>
    <w:rsid w:val="0057044D"/>
    <w:rsid w:val="00577B45"/>
    <w:rsid w:val="005854DB"/>
    <w:rsid w:val="005919AF"/>
    <w:rsid w:val="005A20E2"/>
    <w:rsid w:val="005A73DF"/>
    <w:rsid w:val="005B6A1A"/>
    <w:rsid w:val="005C7E0C"/>
    <w:rsid w:val="005D1A3E"/>
    <w:rsid w:val="005D2146"/>
    <w:rsid w:val="005F6388"/>
    <w:rsid w:val="00610760"/>
    <w:rsid w:val="006329E1"/>
    <w:rsid w:val="00633E73"/>
    <w:rsid w:val="00655308"/>
    <w:rsid w:val="00664450"/>
    <w:rsid w:val="00685B4E"/>
    <w:rsid w:val="00691480"/>
    <w:rsid w:val="006936EB"/>
    <w:rsid w:val="006B048A"/>
    <w:rsid w:val="006B2383"/>
    <w:rsid w:val="006C4D5C"/>
    <w:rsid w:val="006D0144"/>
    <w:rsid w:val="006E3FC8"/>
    <w:rsid w:val="006F38DB"/>
    <w:rsid w:val="00706EE0"/>
    <w:rsid w:val="00707E14"/>
    <w:rsid w:val="007157EF"/>
    <w:rsid w:val="00717B6E"/>
    <w:rsid w:val="0073670F"/>
    <w:rsid w:val="00740FCE"/>
    <w:rsid w:val="00746A80"/>
    <w:rsid w:val="00753E67"/>
    <w:rsid w:val="0078010D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F793B"/>
    <w:rsid w:val="00813EC8"/>
    <w:rsid w:val="00817F8C"/>
    <w:rsid w:val="0082491D"/>
    <w:rsid w:val="0083428B"/>
    <w:rsid w:val="008460D1"/>
    <w:rsid w:val="0085044C"/>
    <w:rsid w:val="00876F99"/>
    <w:rsid w:val="008820B3"/>
    <w:rsid w:val="00886169"/>
    <w:rsid w:val="0089410F"/>
    <w:rsid w:val="008965F6"/>
    <w:rsid w:val="008A2B5E"/>
    <w:rsid w:val="008D29ED"/>
    <w:rsid w:val="008D3386"/>
    <w:rsid w:val="008F32E8"/>
    <w:rsid w:val="008F704C"/>
    <w:rsid w:val="0090206C"/>
    <w:rsid w:val="00902998"/>
    <w:rsid w:val="00912C1B"/>
    <w:rsid w:val="0092125E"/>
    <w:rsid w:val="00924319"/>
    <w:rsid w:val="009355C2"/>
    <w:rsid w:val="00952A7A"/>
    <w:rsid w:val="00974BF8"/>
    <w:rsid w:val="009A3B33"/>
    <w:rsid w:val="009A45A0"/>
    <w:rsid w:val="009B35B5"/>
    <w:rsid w:val="009B3A56"/>
    <w:rsid w:val="009B4773"/>
    <w:rsid w:val="009D2556"/>
    <w:rsid w:val="00A0066B"/>
    <w:rsid w:val="00A07A9E"/>
    <w:rsid w:val="00A371D8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E0241"/>
    <w:rsid w:val="00AE5008"/>
    <w:rsid w:val="00B12D81"/>
    <w:rsid w:val="00B26302"/>
    <w:rsid w:val="00B37B3B"/>
    <w:rsid w:val="00B44C47"/>
    <w:rsid w:val="00B57756"/>
    <w:rsid w:val="00B57931"/>
    <w:rsid w:val="00B57F4F"/>
    <w:rsid w:val="00B7636D"/>
    <w:rsid w:val="00B80CF1"/>
    <w:rsid w:val="00BA2A38"/>
    <w:rsid w:val="00BA31C4"/>
    <w:rsid w:val="00BB02E6"/>
    <w:rsid w:val="00BD0C60"/>
    <w:rsid w:val="00C17BCF"/>
    <w:rsid w:val="00C3246A"/>
    <w:rsid w:val="00C65564"/>
    <w:rsid w:val="00C92EF3"/>
    <w:rsid w:val="00CA61D8"/>
    <w:rsid w:val="00CD1D98"/>
    <w:rsid w:val="00CF1267"/>
    <w:rsid w:val="00D13200"/>
    <w:rsid w:val="00D26769"/>
    <w:rsid w:val="00D27AF8"/>
    <w:rsid w:val="00D6543F"/>
    <w:rsid w:val="00D74E0C"/>
    <w:rsid w:val="00D8068C"/>
    <w:rsid w:val="00D94688"/>
    <w:rsid w:val="00DA2D18"/>
    <w:rsid w:val="00DB5A2E"/>
    <w:rsid w:val="00DC0528"/>
    <w:rsid w:val="00DC1104"/>
    <w:rsid w:val="00DC7466"/>
    <w:rsid w:val="00DC7E1C"/>
    <w:rsid w:val="00DE65A2"/>
    <w:rsid w:val="00DF2DCC"/>
    <w:rsid w:val="00E01D0E"/>
    <w:rsid w:val="00E0793F"/>
    <w:rsid w:val="00E16215"/>
    <w:rsid w:val="00E31650"/>
    <w:rsid w:val="00E35169"/>
    <w:rsid w:val="00E52B80"/>
    <w:rsid w:val="00E53724"/>
    <w:rsid w:val="00E552C8"/>
    <w:rsid w:val="00E75006"/>
    <w:rsid w:val="00E84350"/>
    <w:rsid w:val="00E85863"/>
    <w:rsid w:val="00E91AE4"/>
    <w:rsid w:val="00EA431D"/>
    <w:rsid w:val="00EC4BCD"/>
    <w:rsid w:val="00F04F2B"/>
    <w:rsid w:val="00F217D3"/>
    <w:rsid w:val="00F33F5E"/>
    <w:rsid w:val="00F60840"/>
    <w:rsid w:val="00F75B86"/>
    <w:rsid w:val="00F77933"/>
    <w:rsid w:val="00F8411A"/>
    <w:rsid w:val="00FB1673"/>
    <w:rsid w:val="00FB315C"/>
    <w:rsid w:val="00FC1405"/>
    <w:rsid w:val="00FF0913"/>
    <w:rsid w:val="00FF16B0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>
      <v:textbox inset="5.85pt,.7pt,5.85pt,.7pt"/>
    </o:shapedefaults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1">
    <w:name w:val="heading 1"/>
    <w:basedOn w:val="a2"/>
    <w:next w:val="a2"/>
    <w:link w:val="10"/>
    <w:uiPriority w:val="9"/>
    <w:qFormat/>
    <w:rsid w:val="0011568F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="Calibri" w:eastAsiaTheme="majorEastAsia" w:hAnsi="Calibri" w:cstheme="majorBidi"/>
      <w:b/>
      <w:color w:val="107082" w:themeColor="accent2"/>
      <w:sz w:val="36"/>
      <w:szCs w:val="32"/>
    </w:rPr>
  </w:style>
  <w:style w:type="paragraph" w:styleId="22">
    <w:name w:val="heading 2"/>
    <w:basedOn w:val="a2"/>
    <w:next w:val="a2"/>
    <w:link w:val="23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30">
    <w:name w:val="heading 3"/>
    <w:basedOn w:val="a2"/>
    <w:next w:val="a2"/>
    <w:link w:val="31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40">
    <w:name w:val="heading 4"/>
    <w:basedOn w:val="a2"/>
    <w:next w:val="a2"/>
    <w:link w:val="41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a7">
    <w:name w:val="Верхний колонтитул Знак"/>
    <w:basedOn w:val="a3"/>
    <w:link w:val="a6"/>
    <w:uiPriority w:val="99"/>
    <w:rsid w:val="00A67285"/>
    <w:rPr>
      <w:rFonts w:cstheme="minorHAnsi"/>
      <w:i/>
      <w:color w:val="331D01"/>
      <w:sz w:val="24"/>
    </w:rPr>
  </w:style>
  <w:style w:type="paragraph" w:styleId="a8">
    <w:name w:val="footer"/>
    <w:basedOn w:val="a2"/>
    <w:link w:val="a9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a9">
    <w:name w:val="Нижний колонтитул Знак"/>
    <w:basedOn w:val="a3"/>
    <w:link w:val="a8"/>
    <w:uiPriority w:val="99"/>
    <w:rsid w:val="005C7E0C"/>
    <w:rPr>
      <w:color w:val="595959" w:themeColor="text1" w:themeTint="A6"/>
      <w:sz w:val="18"/>
    </w:rPr>
  </w:style>
  <w:style w:type="character" w:styleId="aa">
    <w:name w:val="Placeholder Text"/>
    <w:basedOn w:val="a3"/>
    <w:uiPriority w:val="99"/>
    <w:semiHidden/>
    <w:rsid w:val="005A20E2"/>
    <w:rPr>
      <w:color w:val="808080"/>
    </w:rPr>
  </w:style>
  <w:style w:type="paragraph" w:styleId="ab">
    <w:name w:val="Title"/>
    <w:basedOn w:val="a2"/>
    <w:next w:val="a2"/>
    <w:link w:val="ac"/>
    <w:uiPriority w:val="10"/>
    <w:qFormat/>
    <w:rsid w:val="0011568F"/>
    <w:pPr>
      <w:spacing w:after="0"/>
      <w:contextualSpacing/>
      <w:jc w:val="center"/>
    </w:pPr>
    <w:rPr>
      <w:rFonts w:ascii="Calibri" w:eastAsiaTheme="majorEastAsia" w:hAnsi="Calibr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ac">
    <w:name w:val="Название Знак"/>
    <w:basedOn w:val="a3"/>
    <w:link w:val="ab"/>
    <w:uiPriority w:val="10"/>
    <w:rsid w:val="0011568F"/>
    <w:rPr>
      <w:rFonts w:ascii="Calibri" w:eastAsiaTheme="majorEastAsia" w:hAnsi="Calibri" w:cstheme="majorBidi"/>
      <w:b/>
      <w:color w:val="FFFFFF" w:themeColor="background1"/>
      <w:spacing w:val="-10"/>
      <w:kern w:val="28"/>
      <w:sz w:val="56"/>
      <w:szCs w:val="56"/>
    </w:rPr>
  </w:style>
  <w:style w:type="paragraph" w:styleId="ad">
    <w:name w:val="Subtitle"/>
    <w:basedOn w:val="a2"/>
    <w:next w:val="a2"/>
    <w:link w:val="ae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ae">
    <w:name w:val="Подзаголовок Знак"/>
    <w:basedOn w:val="a3"/>
    <w:link w:val="ad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10">
    <w:name w:val="Заголовок 1 Знак"/>
    <w:basedOn w:val="a3"/>
    <w:link w:val="1"/>
    <w:uiPriority w:val="9"/>
    <w:rsid w:val="0011568F"/>
    <w:rPr>
      <w:rFonts w:ascii="Calibri" w:eastAsiaTheme="majorEastAsia" w:hAnsi="Calibri" w:cstheme="majorBidi"/>
      <w:b/>
      <w:color w:val="107082" w:themeColor="accent2"/>
      <w:sz w:val="36"/>
      <w:szCs w:val="32"/>
    </w:rPr>
  </w:style>
  <w:style w:type="paragraph" w:customStyle="1" w:styleId="af">
    <w:name w:val="По умолчанию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0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af0">
    <w:name w:val="List Paragraph"/>
    <w:basedOn w:val="a2"/>
    <w:uiPriority w:val="34"/>
    <w:semiHidden/>
    <w:qFormat/>
    <w:rsid w:val="005D2146"/>
    <w:pPr>
      <w:ind w:left="720"/>
      <w:contextualSpacing/>
    </w:pPr>
  </w:style>
  <w:style w:type="character" w:styleId="af1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af2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af3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af4">
    <w:name w:val="Table Grid"/>
    <w:basedOn w:val="a4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alloon Text"/>
    <w:basedOn w:val="a2"/>
    <w:link w:val="af6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3"/>
    <w:link w:val="af5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23">
    <w:name w:val="Заголовок 2 Знак"/>
    <w:basedOn w:val="a3"/>
    <w:link w:val="2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31">
    <w:name w:val="Заголовок 3 Знак"/>
    <w:basedOn w:val="a3"/>
    <w:link w:val="30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41">
    <w:name w:val="Заголовок 4 Знак"/>
    <w:basedOn w:val="a3"/>
    <w:link w:val="40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af7">
    <w:name w:val="TOC Heading"/>
    <w:basedOn w:val="a2"/>
    <w:next w:val="a2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11">
    <w:name w:val="toc 1"/>
    <w:basedOn w:val="a2"/>
    <w:next w:val="a2"/>
    <w:autoRedefine/>
    <w:uiPriority w:val="39"/>
    <w:semiHidden/>
    <w:rsid w:val="001E1E58"/>
    <w:pPr>
      <w:spacing w:after="100"/>
    </w:pPr>
  </w:style>
  <w:style w:type="character" w:styleId="af8">
    <w:name w:val="Hyperlink"/>
    <w:basedOn w:val="a3"/>
    <w:uiPriority w:val="99"/>
    <w:semiHidden/>
    <w:rsid w:val="001E1E58"/>
    <w:rPr>
      <w:color w:val="000000" w:themeColor="hyperlink"/>
      <w:u w:val="single"/>
    </w:rPr>
  </w:style>
  <w:style w:type="paragraph" w:styleId="24">
    <w:name w:val="toc 2"/>
    <w:basedOn w:val="a2"/>
    <w:next w:val="a2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af9">
    <w:name w:val="annotation reference"/>
    <w:basedOn w:val="a3"/>
    <w:uiPriority w:val="99"/>
    <w:semiHidden/>
    <w:unhideWhenUsed/>
    <w:rsid w:val="007C136F"/>
    <w:rPr>
      <w:sz w:val="16"/>
      <w:szCs w:val="16"/>
    </w:rPr>
  </w:style>
  <w:style w:type="paragraph" w:styleId="afa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a">
    <w:name w:val="List Bullet"/>
    <w:basedOn w:val="a2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a1">
    <w:name w:val="List Number"/>
    <w:basedOn w:val="a2"/>
    <w:uiPriority w:val="99"/>
    <w:qFormat/>
    <w:rsid w:val="0011568F"/>
    <w:pPr>
      <w:numPr>
        <w:numId w:val="32"/>
      </w:numPr>
      <w:spacing w:before="0" w:after="60" w:line="276" w:lineRule="auto"/>
      <w:ind w:left="357" w:hanging="357"/>
    </w:pPr>
  </w:style>
  <w:style w:type="character" w:styleId="afb">
    <w:name w:val="Strong"/>
    <w:basedOn w:val="a3"/>
    <w:uiPriority w:val="22"/>
    <w:semiHidden/>
    <w:qFormat/>
    <w:rsid w:val="00BA31C4"/>
    <w:rPr>
      <w:b/>
      <w:bCs/>
    </w:rPr>
  </w:style>
  <w:style w:type="character" w:customStyle="1" w:styleId="afc">
    <w:name w:val="Полужирный"/>
    <w:uiPriority w:val="1"/>
    <w:semiHidden/>
    <w:qFormat/>
    <w:rsid w:val="00BA31C4"/>
    <w:rPr>
      <w:b/>
      <w:bCs/>
    </w:rPr>
  </w:style>
  <w:style w:type="paragraph" w:styleId="2">
    <w:name w:val="List Bullet 2"/>
    <w:basedOn w:val="a2"/>
    <w:uiPriority w:val="99"/>
    <w:semiHidden/>
    <w:rsid w:val="00D27AF8"/>
    <w:pPr>
      <w:numPr>
        <w:numId w:val="35"/>
      </w:numPr>
      <w:spacing w:before="0"/>
    </w:pPr>
  </w:style>
  <w:style w:type="paragraph" w:customStyle="1" w:styleId="12">
    <w:name w:val="Заголовок графика 1"/>
    <w:basedOn w:val="a2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25">
    <w:name w:val="Заголовок графика 2"/>
    <w:basedOn w:val="a2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32">
    <w:name w:val="Заголовок графика 3"/>
    <w:basedOn w:val="a2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42">
    <w:name w:val="Заголовок графика 4"/>
    <w:basedOn w:val="a2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a0">
    <w:name w:val="Маркер графика"/>
    <w:basedOn w:val="a2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20">
    <w:name w:val="Маркер графика 2"/>
    <w:basedOn w:val="a2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3">
    <w:name w:val="Маркер графика 3"/>
    <w:basedOn w:val="a2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4">
    <w:name w:val="Маркер графика 4"/>
    <w:basedOn w:val="a2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afd">
    <w:name w:val="Текст таблицы (крупный)"/>
    <w:basedOn w:val="a2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21">
    <w:name w:val="List Number 2"/>
    <w:basedOn w:val="a2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afe">
    <w:name w:val="Флажок"/>
    <w:basedOn w:val="a2"/>
    <w:qFormat/>
    <w:rsid w:val="00A67285"/>
    <w:pPr>
      <w:spacing w:before="0" w:after="0"/>
    </w:pPr>
  </w:style>
  <w:style w:type="paragraph" w:customStyle="1" w:styleId="110">
    <w:name w:val="Заголовок 11"/>
    <w:basedOn w:val="a2"/>
    <w:next w:val="a2"/>
    <w:link w:val="13"/>
    <w:uiPriority w:val="99"/>
    <w:qFormat/>
    <w:rsid w:val="0011568F"/>
    <w:pPr>
      <w:spacing w:before="0" w:after="0" w:line="240" w:lineRule="auto"/>
    </w:pPr>
    <w:rPr>
      <w:rFonts w:ascii="Calibri" w:hAnsi="Calibri"/>
      <w:b/>
      <w:caps/>
      <w:color w:val="107082" w:themeColor="accent2"/>
      <w:sz w:val="28"/>
    </w:rPr>
  </w:style>
  <w:style w:type="character" w:customStyle="1" w:styleId="13">
    <w:name w:val="Заголовок 1 (знак)"/>
    <w:basedOn w:val="a3"/>
    <w:link w:val="110"/>
    <w:uiPriority w:val="99"/>
    <w:rsid w:val="0011568F"/>
    <w:rPr>
      <w:rFonts w:ascii="Calibri" w:hAnsi="Calibri"/>
      <w:b/>
      <w:caps/>
      <w:color w:val="107082" w:themeColor="accent2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4;&#1080;&#1090;&#1088;&#1080;&#1081;\AppData\Roaming\Microsoft\Templates\&#1050;&#1086;&#1085;&#1090;&#1088;&#1086;&#1083;&#1100;&#1085;&#1099;&#1081;%20&#1089;&#1087;&#1080;&#1089;&#1086;&#1082;%20&#1076;&#1083;&#1103;%20&#1079;&#1072;&#1087;&#1091;&#1089;&#1082;&#1072;%20&#1084;&#1072;&#1083;&#1086;&#1075;&#1086;%20&#1073;&#1080;&#1079;&#1085;&#1077;&#1089;&#1072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977705230E84329BE7393E4D8397A0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31A5D95-5F24-41D8-AA39-DCA75AF842F9}"/>
      </w:docPartPr>
      <w:docPartBody>
        <w:p w:rsidR="00FF46EC" w:rsidRDefault="006F639D">
          <w:pPr>
            <w:pStyle w:val="D977705230E84329BE7393E4D8397A0E"/>
          </w:pPr>
          <w:r w:rsidRPr="0011568F">
            <w:rPr>
              <w:noProof/>
              <w:lang w:bidi="ru-RU"/>
            </w:rPr>
            <w:t>БЮРО, РАСПОЛАГАЮЩЕЕСЯ В ОФИСЕ</w:t>
          </w:r>
        </w:p>
      </w:docPartBody>
    </w:docPart>
    <w:docPart>
      <w:docPartPr>
        <w:name w:val="55A47E67D6EC4E72B4D40207A7AB59F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1BB0151-95B1-4FF5-A3DB-E0FB38C066B1}"/>
      </w:docPartPr>
      <w:docPartBody>
        <w:p w:rsidR="00FF46EC" w:rsidRDefault="006F639D">
          <w:pPr>
            <w:pStyle w:val="55A47E67D6EC4E72B4D40207A7AB59F0"/>
          </w:pPr>
          <w:r w:rsidRPr="0011568F">
            <w:rPr>
              <w:noProof/>
              <w:lang w:bidi="ru-RU"/>
            </w:rPr>
            <w:t>Контрольный список для создания стартапа</w:t>
          </w:r>
        </w:p>
      </w:docPartBody>
    </w:docPart>
    <w:docPart>
      <w:docPartPr>
        <w:name w:val="F0C74FDA8A464F04985E0D97E2E59E5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3190BA5-5A9E-45BC-8E47-21B992CFB3A8}"/>
      </w:docPartPr>
      <w:docPartBody>
        <w:p w:rsidR="00FF46EC" w:rsidRDefault="006F639D">
          <w:pPr>
            <w:pStyle w:val="F0C74FDA8A464F04985E0D97E2E59E5F"/>
          </w:pPr>
          <w:r w:rsidRPr="0011568F">
            <w:rPr>
              <w:noProof/>
              <w:lang w:bidi="ru-RU"/>
            </w:rPr>
            <w:t>Сообщите местной или региональной прессе о своем открытии, включая дату открытия.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39D"/>
    <w:rsid w:val="006F639D"/>
    <w:rsid w:val="00FF4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977705230E84329BE7393E4D8397A0E">
    <w:name w:val="D977705230E84329BE7393E4D8397A0E"/>
  </w:style>
  <w:style w:type="paragraph" w:customStyle="1" w:styleId="55A47E67D6EC4E72B4D40207A7AB59F0">
    <w:name w:val="55A47E67D6EC4E72B4D40207A7AB59F0"/>
  </w:style>
  <w:style w:type="paragraph" w:customStyle="1" w:styleId="711BBA5E8BB74247BB5410C37F363CDD">
    <w:name w:val="711BBA5E8BB74247BB5410C37F363CDD"/>
  </w:style>
  <w:style w:type="paragraph" w:customStyle="1" w:styleId="5F85567F756443F9B3702D33BCA76502">
    <w:name w:val="5F85567F756443F9B3702D33BCA76502"/>
  </w:style>
  <w:style w:type="paragraph" w:customStyle="1" w:styleId="D32466894B20496F88EBEF599A7ACC89">
    <w:name w:val="D32466894B20496F88EBEF599A7ACC89"/>
  </w:style>
  <w:style w:type="paragraph" w:customStyle="1" w:styleId="C422983C2921405CBFCEACBFA5EEEC10">
    <w:name w:val="C422983C2921405CBFCEACBFA5EEEC10"/>
  </w:style>
  <w:style w:type="paragraph" w:customStyle="1" w:styleId="21FB25877A8F4E78B40A31D3041B16A0">
    <w:name w:val="21FB25877A8F4E78B40A31D3041B16A0"/>
  </w:style>
  <w:style w:type="paragraph" w:customStyle="1" w:styleId="CEF0C030B22F4563AB4E04AEA15D4FB5">
    <w:name w:val="CEF0C030B22F4563AB4E04AEA15D4FB5"/>
  </w:style>
  <w:style w:type="paragraph" w:customStyle="1" w:styleId="8925FE02CB6349AEB262EF7F6D44573B">
    <w:name w:val="8925FE02CB6349AEB262EF7F6D44573B"/>
  </w:style>
  <w:style w:type="paragraph" w:customStyle="1" w:styleId="F36AB0F8F3CB4E87B758E8771483827E">
    <w:name w:val="F36AB0F8F3CB4E87B758E8771483827E"/>
  </w:style>
  <w:style w:type="paragraph" w:customStyle="1" w:styleId="62A4E9FD6AB944C2890554A08D09588C">
    <w:name w:val="62A4E9FD6AB944C2890554A08D09588C"/>
  </w:style>
  <w:style w:type="paragraph" w:customStyle="1" w:styleId="2BAD37F26F154DC69894B096BEA95FF4">
    <w:name w:val="2BAD37F26F154DC69894B096BEA95FF4"/>
  </w:style>
  <w:style w:type="paragraph" w:customStyle="1" w:styleId="CDA015551C66423CA0B0D66F66BAD48D">
    <w:name w:val="CDA015551C66423CA0B0D66F66BAD48D"/>
  </w:style>
  <w:style w:type="paragraph" w:customStyle="1" w:styleId="88794E1B6E9742B4BDBF90F814DFC058">
    <w:name w:val="88794E1B6E9742B4BDBF90F814DFC058"/>
  </w:style>
  <w:style w:type="paragraph" w:customStyle="1" w:styleId="BB5C5C3883544B1192E066124DB4B3E0">
    <w:name w:val="BB5C5C3883544B1192E066124DB4B3E0"/>
  </w:style>
  <w:style w:type="paragraph" w:customStyle="1" w:styleId="CFCF06318C644C0692525969FD4B87C2">
    <w:name w:val="CFCF06318C644C0692525969FD4B87C2"/>
  </w:style>
  <w:style w:type="paragraph" w:customStyle="1" w:styleId="94590C4A9D1A4ABDAC77465FD974D6FE">
    <w:name w:val="94590C4A9D1A4ABDAC77465FD974D6FE"/>
  </w:style>
  <w:style w:type="paragraph" w:customStyle="1" w:styleId="24E5F7BC43A94AECBD23D231E446C329">
    <w:name w:val="24E5F7BC43A94AECBD23D231E446C329"/>
  </w:style>
  <w:style w:type="paragraph" w:customStyle="1" w:styleId="13AF45E982104E77AE8E9046B5DDB791">
    <w:name w:val="13AF45E982104E77AE8E9046B5DDB791"/>
  </w:style>
  <w:style w:type="paragraph" w:customStyle="1" w:styleId="6E254D3D11C948B5A8AA303E33A034E6">
    <w:name w:val="6E254D3D11C948B5A8AA303E33A034E6"/>
  </w:style>
  <w:style w:type="paragraph" w:customStyle="1" w:styleId="E940571A9DCD4B4D82AEAF5F372FC037">
    <w:name w:val="E940571A9DCD4B4D82AEAF5F372FC037"/>
  </w:style>
  <w:style w:type="paragraph" w:customStyle="1" w:styleId="B7AAB3444BC740ECB29EA00DFC66A321">
    <w:name w:val="B7AAB3444BC740ECB29EA00DFC66A321"/>
  </w:style>
  <w:style w:type="paragraph" w:customStyle="1" w:styleId="1023AFF76BEF4F3CBF000DD7E272B986">
    <w:name w:val="1023AFF76BEF4F3CBF000DD7E272B986"/>
  </w:style>
  <w:style w:type="paragraph" w:customStyle="1" w:styleId="74340E1FF16C4AE1A29988C5FD68E2BC">
    <w:name w:val="74340E1FF16C4AE1A29988C5FD68E2BC"/>
  </w:style>
  <w:style w:type="paragraph" w:customStyle="1" w:styleId="B5189FC03FED4533B91CE5B38E31185C">
    <w:name w:val="B5189FC03FED4533B91CE5B38E31185C"/>
  </w:style>
  <w:style w:type="paragraph" w:customStyle="1" w:styleId="DC554443836340EAAB82FA09C6158F22">
    <w:name w:val="DC554443836340EAAB82FA09C6158F22"/>
  </w:style>
  <w:style w:type="paragraph" w:customStyle="1" w:styleId="FED8438EE23E4C09B21048AF088D2D68">
    <w:name w:val="FED8438EE23E4C09B21048AF088D2D68"/>
  </w:style>
  <w:style w:type="paragraph" w:customStyle="1" w:styleId="FC4EFD17A2414340A72E0DBFC64879E1">
    <w:name w:val="FC4EFD17A2414340A72E0DBFC64879E1"/>
  </w:style>
  <w:style w:type="paragraph" w:customStyle="1" w:styleId="BC9C106940B44E06BA312A0B886AFECA">
    <w:name w:val="BC9C106940B44E06BA312A0B886AFECA"/>
  </w:style>
  <w:style w:type="paragraph" w:customStyle="1" w:styleId="314BD4AEBCFD4DBC8768523AE2ECFB4E">
    <w:name w:val="314BD4AEBCFD4DBC8768523AE2ECFB4E"/>
  </w:style>
  <w:style w:type="paragraph" w:customStyle="1" w:styleId="5B2DA83A7E884C6F85D6BD7F0C14A134">
    <w:name w:val="5B2DA83A7E884C6F85D6BD7F0C14A134"/>
  </w:style>
  <w:style w:type="paragraph" w:customStyle="1" w:styleId="22E8B3CFEDA5450FB9A4EA0568C4E509">
    <w:name w:val="22E8B3CFEDA5450FB9A4EA0568C4E509"/>
  </w:style>
  <w:style w:type="paragraph" w:customStyle="1" w:styleId="1D3434C7839F49438435F1E8F4B05ED9">
    <w:name w:val="1D3434C7839F49438435F1E8F4B05ED9"/>
  </w:style>
  <w:style w:type="paragraph" w:customStyle="1" w:styleId="F7D6C63CBD1542919451DA442479D419">
    <w:name w:val="F7D6C63CBD1542919451DA442479D419"/>
  </w:style>
  <w:style w:type="paragraph" w:customStyle="1" w:styleId="419665EE4DD2488D9E68034E6FBD1574">
    <w:name w:val="419665EE4DD2488D9E68034E6FBD1574"/>
  </w:style>
  <w:style w:type="paragraph" w:customStyle="1" w:styleId="2745F05CF4C04337812307DAA059BCFE">
    <w:name w:val="2745F05CF4C04337812307DAA059BCFE"/>
  </w:style>
  <w:style w:type="paragraph" w:customStyle="1" w:styleId="C5CA6D75190A4B14A96A2AB57AE644F5">
    <w:name w:val="C5CA6D75190A4B14A96A2AB57AE644F5"/>
  </w:style>
  <w:style w:type="paragraph" w:customStyle="1" w:styleId="0D90ED3B0BAD41C78A6BDFB1D1FAA453">
    <w:name w:val="0D90ED3B0BAD41C78A6BDFB1D1FAA453"/>
  </w:style>
  <w:style w:type="paragraph" w:customStyle="1" w:styleId="9C0218C23F6542BC9931D7B7CA389E15">
    <w:name w:val="9C0218C23F6542BC9931D7B7CA389E15"/>
  </w:style>
  <w:style w:type="paragraph" w:customStyle="1" w:styleId="C46F9DB4E2A24DAE93E8B6482116ECC8">
    <w:name w:val="C46F9DB4E2A24DAE93E8B6482116ECC8"/>
  </w:style>
  <w:style w:type="paragraph" w:customStyle="1" w:styleId="0EB04497F7D8438C84B1EA113BEF2421">
    <w:name w:val="0EB04497F7D8438C84B1EA113BEF2421"/>
  </w:style>
  <w:style w:type="paragraph" w:customStyle="1" w:styleId="0DB13C2C45F94DECA0E0F4FA3961CA11">
    <w:name w:val="0DB13C2C45F94DECA0E0F4FA3961CA11"/>
  </w:style>
  <w:style w:type="paragraph" w:customStyle="1" w:styleId="FD346E61CCF24765BAB3DC839CC9568F">
    <w:name w:val="FD346E61CCF24765BAB3DC839CC9568F"/>
  </w:style>
  <w:style w:type="paragraph" w:customStyle="1" w:styleId="F5DC7B25EF7B4457A2F08C47C3EE4F7F">
    <w:name w:val="F5DC7B25EF7B4457A2F08C47C3EE4F7F"/>
  </w:style>
  <w:style w:type="paragraph" w:customStyle="1" w:styleId="1B722E9912D648AD9FA1DAA79CF23827">
    <w:name w:val="1B722E9912D648AD9FA1DAA79CF23827"/>
  </w:style>
  <w:style w:type="paragraph" w:customStyle="1" w:styleId="C31FBED4989A4A759F50447BC2186147">
    <w:name w:val="C31FBED4989A4A759F50447BC2186147"/>
  </w:style>
  <w:style w:type="paragraph" w:customStyle="1" w:styleId="F4155C5883124F67910E0CB6E766C169">
    <w:name w:val="F4155C5883124F67910E0CB6E766C169"/>
  </w:style>
  <w:style w:type="paragraph" w:customStyle="1" w:styleId="CCD89DD755214D0CAAD41F0320643370">
    <w:name w:val="CCD89DD755214D0CAAD41F0320643370"/>
  </w:style>
  <w:style w:type="paragraph" w:customStyle="1" w:styleId="DF3948659F0B4AAFB7C366BA1F8B5F8C">
    <w:name w:val="DF3948659F0B4AAFB7C366BA1F8B5F8C"/>
  </w:style>
  <w:style w:type="paragraph" w:customStyle="1" w:styleId="D94492CFC9014D1F8FA85FB3EC54907E">
    <w:name w:val="D94492CFC9014D1F8FA85FB3EC54907E"/>
  </w:style>
  <w:style w:type="paragraph" w:customStyle="1" w:styleId="20C3447466B44BE8B4BBD47DAC996780">
    <w:name w:val="20C3447466B44BE8B4BBD47DAC996780"/>
  </w:style>
  <w:style w:type="paragraph" w:customStyle="1" w:styleId="8E2A8B6D24B9472098718F37E81F1C00">
    <w:name w:val="8E2A8B6D24B9472098718F37E81F1C00"/>
  </w:style>
  <w:style w:type="paragraph" w:customStyle="1" w:styleId="E7FE1FE5731C4599AE6F3EB35706A9FD">
    <w:name w:val="E7FE1FE5731C4599AE6F3EB35706A9FD"/>
  </w:style>
  <w:style w:type="paragraph" w:customStyle="1" w:styleId="66247C722BB947419C638AA8BC730557">
    <w:name w:val="66247C722BB947419C638AA8BC730557"/>
  </w:style>
  <w:style w:type="paragraph" w:customStyle="1" w:styleId="DC1DA364FC984B8EB0FBD98CD803E3F3">
    <w:name w:val="DC1DA364FC984B8EB0FBD98CD803E3F3"/>
  </w:style>
  <w:style w:type="paragraph" w:customStyle="1" w:styleId="CFAF9F4E035445E299FF729A7FF673DF">
    <w:name w:val="CFAF9F4E035445E299FF729A7FF673DF"/>
  </w:style>
  <w:style w:type="paragraph" w:customStyle="1" w:styleId="C328DE91194B42A9876A0912FDD69828">
    <w:name w:val="C328DE91194B42A9876A0912FDD69828"/>
  </w:style>
  <w:style w:type="paragraph" w:customStyle="1" w:styleId="B40B70DCBE3740A9AF60F3EA6CF32479">
    <w:name w:val="B40B70DCBE3740A9AF60F3EA6CF32479"/>
  </w:style>
  <w:style w:type="paragraph" w:customStyle="1" w:styleId="086C557CA596448FAD18A17BB8A794EE">
    <w:name w:val="086C557CA596448FAD18A17BB8A794EE"/>
  </w:style>
  <w:style w:type="paragraph" w:customStyle="1" w:styleId="4BD7622B7D074F15B2B81042AB68905F">
    <w:name w:val="4BD7622B7D074F15B2B81042AB68905F"/>
  </w:style>
  <w:style w:type="paragraph" w:customStyle="1" w:styleId="34A39F86B0F94C228FB96E6631941CCA">
    <w:name w:val="34A39F86B0F94C228FB96E6631941CCA"/>
  </w:style>
  <w:style w:type="paragraph" w:customStyle="1" w:styleId="3DF0DC6498854F76A4EAC502DA626563">
    <w:name w:val="3DF0DC6498854F76A4EAC502DA626563"/>
  </w:style>
  <w:style w:type="paragraph" w:customStyle="1" w:styleId="29CCECA12262487CBAB24B72D1895315">
    <w:name w:val="29CCECA12262487CBAB24B72D1895315"/>
  </w:style>
  <w:style w:type="paragraph" w:customStyle="1" w:styleId="99294B18DCFB4721AB6F6F69D1217036">
    <w:name w:val="99294B18DCFB4721AB6F6F69D1217036"/>
  </w:style>
  <w:style w:type="paragraph" w:customStyle="1" w:styleId="1D7AA731D71F47038486F926C6788552">
    <w:name w:val="1D7AA731D71F47038486F926C6788552"/>
  </w:style>
  <w:style w:type="paragraph" w:customStyle="1" w:styleId="A49C1441944E43FE9D5B14E6DAD19286">
    <w:name w:val="A49C1441944E43FE9D5B14E6DAD19286"/>
  </w:style>
  <w:style w:type="paragraph" w:customStyle="1" w:styleId="F6544F827BFC42C0B2BA0F7607FA5CCE">
    <w:name w:val="F6544F827BFC42C0B2BA0F7607FA5CCE"/>
  </w:style>
  <w:style w:type="paragraph" w:customStyle="1" w:styleId="8C9424211A0C4D1CAB113F4807703791">
    <w:name w:val="8C9424211A0C4D1CAB113F4807703791"/>
  </w:style>
  <w:style w:type="paragraph" w:customStyle="1" w:styleId="560887C33ACC42EB90464907EB986FA9">
    <w:name w:val="560887C33ACC42EB90464907EB986FA9"/>
  </w:style>
  <w:style w:type="paragraph" w:customStyle="1" w:styleId="3913D430A9A14084999B5D57D527AD73">
    <w:name w:val="3913D430A9A14084999B5D57D527AD73"/>
  </w:style>
  <w:style w:type="paragraph" w:customStyle="1" w:styleId="43AFAD58BCD2450BB41A795AF54389CC">
    <w:name w:val="43AFAD58BCD2450BB41A795AF54389CC"/>
  </w:style>
  <w:style w:type="paragraph" w:customStyle="1" w:styleId="447834EC9D1B4318A05F208943C59B4D">
    <w:name w:val="447834EC9D1B4318A05F208943C59B4D"/>
  </w:style>
  <w:style w:type="paragraph" w:customStyle="1" w:styleId="256809B809A74BE9888157EBB42E4C23">
    <w:name w:val="256809B809A74BE9888157EBB42E4C23"/>
  </w:style>
  <w:style w:type="paragraph" w:customStyle="1" w:styleId="1B6FDB823155481F87CFA9D51E48DB1F">
    <w:name w:val="1B6FDB823155481F87CFA9D51E48DB1F"/>
  </w:style>
  <w:style w:type="paragraph" w:customStyle="1" w:styleId="94D4822ACCE5405BAA9A361B537A5ABF">
    <w:name w:val="94D4822ACCE5405BAA9A361B537A5ABF"/>
  </w:style>
  <w:style w:type="paragraph" w:customStyle="1" w:styleId="32B376072C1B401BAF3CAEC3E59F7587">
    <w:name w:val="32B376072C1B401BAF3CAEC3E59F7587"/>
  </w:style>
  <w:style w:type="paragraph" w:customStyle="1" w:styleId="F30F12C7E4F644B7AF45371EDB49DB47">
    <w:name w:val="F30F12C7E4F644B7AF45371EDB49DB47"/>
  </w:style>
  <w:style w:type="paragraph" w:customStyle="1" w:styleId="6F6609C9105B4CF9B9FCB9FCFD5FA085">
    <w:name w:val="6F6609C9105B4CF9B9FCB9FCFD5FA085"/>
  </w:style>
  <w:style w:type="paragraph" w:customStyle="1" w:styleId="066A91C8E74040E59284AD295BEE1B86">
    <w:name w:val="066A91C8E74040E59284AD295BEE1B86"/>
  </w:style>
  <w:style w:type="paragraph" w:customStyle="1" w:styleId="FF847ADAF532489C976769D64C96E2A4">
    <w:name w:val="FF847ADAF532489C976769D64C96E2A4"/>
  </w:style>
  <w:style w:type="paragraph" w:customStyle="1" w:styleId="76272CF6E2EE4101AADC3B1B3A5B9AFA">
    <w:name w:val="76272CF6E2EE4101AADC3B1B3A5B9AFA"/>
  </w:style>
  <w:style w:type="paragraph" w:customStyle="1" w:styleId="E529FD4C80CD4FFA8441ECA823BC8A74">
    <w:name w:val="E529FD4C80CD4FFA8441ECA823BC8A74"/>
  </w:style>
  <w:style w:type="paragraph" w:customStyle="1" w:styleId="93137C610B1F4DB4974F936E06E91491">
    <w:name w:val="93137C610B1F4DB4974F936E06E91491"/>
  </w:style>
  <w:style w:type="paragraph" w:customStyle="1" w:styleId="D05E9352C7C0467F92B8C874EFC1EE26">
    <w:name w:val="D05E9352C7C0467F92B8C874EFC1EE26"/>
  </w:style>
  <w:style w:type="paragraph" w:customStyle="1" w:styleId="6675A9F9BD704CC5A422A5232D8AD5FD">
    <w:name w:val="6675A9F9BD704CC5A422A5232D8AD5FD"/>
  </w:style>
  <w:style w:type="paragraph" w:customStyle="1" w:styleId="614CC60DAAB5493BBD58E0C04E392794">
    <w:name w:val="614CC60DAAB5493BBD58E0C04E392794"/>
  </w:style>
  <w:style w:type="paragraph" w:customStyle="1" w:styleId="30D57AC4E8F6454BA8D3100C65286FD5">
    <w:name w:val="30D57AC4E8F6454BA8D3100C65286FD5"/>
  </w:style>
  <w:style w:type="paragraph" w:customStyle="1" w:styleId="4617EC4DE0C44DF9801A4CEF599ADF3A">
    <w:name w:val="4617EC4DE0C44DF9801A4CEF599ADF3A"/>
  </w:style>
  <w:style w:type="paragraph" w:customStyle="1" w:styleId="D708EC421CC7438A97A4480677A385CB">
    <w:name w:val="D708EC421CC7438A97A4480677A385CB"/>
  </w:style>
  <w:style w:type="paragraph" w:customStyle="1" w:styleId="1A399E53FF1C43E99B78A2BD2204CF8E">
    <w:name w:val="1A399E53FF1C43E99B78A2BD2204CF8E"/>
  </w:style>
  <w:style w:type="paragraph" w:customStyle="1" w:styleId="F0C74FDA8A464F04985E0D97E2E59E5F">
    <w:name w:val="F0C74FDA8A464F04985E0D97E2E59E5F"/>
  </w:style>
  <w:style w:type="paragraph" w:customStyle="1" w:styleId="9019C6CC30BC45C4A2F964FFA8781901">
    <w:name w:val="9019C6CC30BC45C4A2F964FFA8781901"/>
  </w:style>
  <w:style w:type="paragraph" w:customStyle="1" w:styleId="6AD5E7CBF991454FAE6329888CFA8C3A">
    <w:name w:val="6AD5E7CBF991454FAE6329888CFA8C3A"/>
  </w:style>
  <w:style w:type="paragraph" w:customStyle="1" w:styleId="7BC3DD3A992243679077D7E2B3AC08FD">
    <w:name w:val="7BC3DD3A992243679077D7E2B3AC08FD"/>
  </w:style>
  <w:style w:type="paragraph" w:customStyle="1" w:styleId="8114BF81406F4D58A2C860F64ECC3157">
    <w:name w:val="8114BF81406F4D58A2C860F64ECC3157"/>
  </w:style>
  <w:style w:type="paragraph" w:customStyle="1" w:styleId="9729689D407243E9BC2EEF88B7E93975">
    <w:name w:val="9729689D407243E9BC2EEF88B7E93975"/>
  </w:style>
  <w:style w:type="paragraph" w:customStyle="1" w:styleId="2D6EA06F14384235AE71D5866EF22F8E">
    <w:name w:val="2D6EA06F14384235AE71D5866EF22F8E"/>
  </w:style>
  <w:style w:type="paragraph" w:customStyle="1" w:styleId="BE10B5012D024166AAEB62755773481B">
    <w:name w:val="BE10B5012D024166AAEB62755773481B"/>
  </w:style>
  <w:style w:type="paragraph" w:customStyle="1" w:styleId="35AF279E894C429380E466B7ACD2D614">
    <w:name w:val="35AF279E894C429380E466B7ACD2D614"/>
    <w:rsid w:val="00FF46EC"/>
  </w:style>
  <w:style w:type="paragraph" w:customStyle="1" w:styleId="C677F04A25B3454884CD1967886E4444">
    <w:name w:val="C677F04A25B3454884CD1967886E4444"/>
    <w:rsid w:val="00FF46EC"/>
  </w:style>
  <w:style w:type="paragraph" w:customStyle="1" w:styleId="2E02ECE4049C4F76AA9EB94B47E8D8C1">
    <w:name w:val="2E02ECE4049C4F76AA9EB94B47E8D8C1"/>
    <w:rsid w:val="00FF46E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MS Gothic"/>
        <a:cs typeface=""/>
      </a:majorFont>
      <a:minorFont>
        <a:latin typeface="Arial "/>
        <a:ea typeface="MS Mincho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7DA14CB3-9CC8-486F-B66B-EAEFD289F0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Контрольный список для запуска малого бизнеса</Template>
  <TotalTime>0</TotalTime>
  <Pages>1</Pages>
  <Words>73</Words>
  <Characters>420</Characters>
  <Application>Microsoft Office Word</Application>
  <DocSecurity>0</DocSecurity>
  <Lines>3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РАЗРАБОТКА ФРЕЙМВОРКА ДЛЯ СОЗДАНИЯ ВЕБ-ПРИЛОЖЕНИЙ</vt:lpstr>
      <vt:lpstr/>
    </vt:vector>
  </TitlesOfParts>
  <Company/>
  <LinksUpToDate>false</LinksUpToDate>
  <CharactersWithSpaces>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СОЗДАЕМ DJANGO-ПРОЕКТ – САЙТ ТУРИСТИЧЕСКОГО АГЕНТСТВА</dc:title>
  <dc:subject/>
  <dc:creator/>
  <cp:keywords/>
  <dc:description/>
  <cp:lastModifiedBy/>
  <cp:revision>1</cp:revision>
  <dcterms:created xsi:type="dcterms:W3CDTF">2021-05-04T13:31:00Z</dcterms:created>
  <dcterms:modified xsi:type="dcterms:W3CDTF">2021-10-21T08:22:00Z</dcterms:modified>
  <cp:contentStatus> 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